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679" w:rsidRDefault="00423679">
      <w:pPr>
        <w:rPr>
          <w:b/>
          <w:lang w:val="en-US"/>
        </w:rPr>
      </w:pPr>
      <w:r>
        <w:rPr>
          <w:b/>
          <w:lang w:val="en-US"/>
        </w:rPr>
        <w:t>Vignette 6</w:t>
      </w:r>
    </w:p>
    <w:p w:rsidR="00423679" w:rsidRDefault="00423679">
      <w:pPr>
        <w:rPr>
          <w:b/>
          <w:lang w:val="en-US"/>
        </w:rPr>
      </w:pPr>
    </w:p>
    <w:p w:rsidR="00423679" w:rsidRPr="00C93666" w:rsidRDefault="00423679" w:rsidP="00C93666">
      <w:pPr>
        <w:jc w:val="center"/>
        <w:rPr>
          <w:b/>
          <w:lang w:val="en-US"/>
        </w:rPr>
      </w:pPr>
      <w:r w:rsidRPr="00C93666">
        <w:rPr>
          <w:b/>
          <w:lang w:val="en-US"/>
        </w:rPr>
        <w:t xml:space="preserve">Mr. </w:t>
      </w:r>
      <w:r>
        <w:rPr>
          <w:b/>
          <w:lang w:val="en-US"/>
        </w:rPr>
        <w:t>OG</w:t>
      </w:r>
    </w:p>
    <w:p w:rsidR="00423679" w:rsidRPr="00A9655B" w:rsidRDefault="00423679">
      <w:pPr>
        <w:rPr>
          <w:lang w:val="en-US"/>
        </w:rPr>
      </w:pPr>
    </w:p>
    <w:p w:rsidR="00423679" w:rsidRPr="00910109" w:rsidRDefault="00423679">
      <w:pPr>
        <w:rPr>
          <w:b/>
          <w:lang w:val="en-US"/>
        </w:rPr>
      </w:pPr>
      <w:r w:rsidRPr="00910109">
        <w:rPr>
          <w:b/>
          <w:lang w:val="en-US"/>
        </w:rPr>
        <w:t>Referral:</w:t>
      </w:r>
    </w:p>
    <w:p w:rsidR="00423679" w:rsidRDefault="00423679">
      <w:pPr>
        <w:rPr>
          <w:lang w:val="en-US"/>
        </w:rPr>
      </w:pPr>
      <w:r>
        <w:rPr>
          <w:lang w:val="en-US"/>
        </w:rPr>
        <w:t>OG</w:t>
      </w:r>
      <w:r w:rsidRPr="00A9655B">
        <w:rPr>
          <w:lang w:val="en-US"/>
        </w:rPr>
        <w:t xml:space="preserve">, a </w:t>
      </w:r>
      <w:r>
        <w:rPr>
          <w:lang w:val="en-US"/>
        </w:rPr>
        <w:t>31-</w:t>
      </w:r>
      <w:r w:rsidRPr="00A9655B">
        <w:rPr>
          <w:lang w:val="en-US"/>
        </w:rPr>
        <w:t>year-old</w:t>
      </w:r>
      <w:r>
        <w:rPr>
          <w:lang w:val="en-US"/>
        </w:rPr>
        <w:t xml:space="preserve"> man, sought a consultation due to having lost his job three months ago. After several years working as a manager at a financial institution, he was fired abruptly as a part of a company restructuring. He has tried to find a new job but failed. When he is not looking for a job, he spends his time exercising or doing things around the apartment.</w:t>
      </w:r>
    </w:p>
    <w:p w:rsidR="00423679" w:rsidRDefault="00423679">
      <w:pPr>
        <w:rPr>
          <w:lang w:val="en-US"/>
        </w:rPr>
      </w:pPr>
    </w:p>
    <w:p w:rsidR="00423679" w:rsidRPr="00910109" w:rsidRDefault="00423679">
      <w:pPr>
        <w:rPr>
          <w:b/>
          <w:lang w:val="en-US"/>
        </w:rPr>
      </w:pPr>
      <w:r w:rsidRPr="00910109">
        <w:rPr>
          <w:b/>
          <w:lang w:val="en-US"/>
        </w:rPr>
        <w:t>Presenting symptoms:</w:t>
      </w:r>
    </w:p>
    <w:p w:rsidR="00423679" w:rsidRDefault="00423679">
      <w:pPr>
        <w:rPr>
          <w:lang w:val="en-US"/>
        </w:rPr>
      </w:pPr>
      <w:r>
        <w:rPr>
          <w:lang w:val="en-US"/>
        </w:rPr>
        <w:t>He reports feelings of failure, loneliness and futility. He is concerned that having been fired from his job, even though it was not his fault, will make other financial institutions reluctant to hire him, and is afraid he will never be able to get another job in his chosen field.  He says that it has been difficult for him to reorganize his time, in particular during the day when other people are at work. In the previous three months, he often met with former co-workers who were discharged as well. They had been planning to claim additional financial compensation from their former employer, but OG has concluded that this vague plan is unlikely to be successful and prefers to move on.  OG’s financial resources are decreasing, and he is ashamed that he may have to ask his parents to help support him financially again.</w:t>
      </w:r>
    </w:p>
    <w:p w:rsidR="00423679" w:rsidRDefault="00423679">
      <w:pPr>
        <w:rPr>
          <w:lang w:val="en-US"/>
        </w:rPr>
      </w:pPr>
    </w:p>
    <w:p w:rsidR="00423679" w:rsidRDefault="00423679">
      <w:pPr>
        <w:rPr>
          <w:lang w:val="en-US"/>
        </w:rPr>
      </w:pPr>
      <w:r>
        <w:rPr>
          <w:lang w:val="en-US"/>
        </w:rPr>
        <w:t>He reports fearing that his relationship with his girlfriend, who works in the same financial institution, will deteriorate. He fears she will leave him because he is a “jobless loser”.  She denies any such intention, or that there has been any change in their relationship.  She has encouraged him to seek mental health treatment before they do actually begin to experience problems.</w:t>
      </w:r>
    </w:p>
    <w:p w:rsidR="00423679" w:rsidRDefault="00423679">
      <w:pPr>
        <w:rPr>
          <w:lang w:val="en-US"/>
        </w:rPr>
      </w:pPr>
    </w:p>
    <w:p w:rsidR="00423679" w:rsidRDefault="00423679">
      <w:pPr>
        <w:rPr>
          <w:lang w:val="en-US"/>
        </w:rPr>
      </w:pPr>
      <w:r w:rsidRPr="00910109">
        <w:rPr>
          <w:lang w:val="en-US"/>
        </w:rPr>
        <w:t xml:space="preserve">In the consultation interview, </w:t>
      </w:r>
      <w:r>
        <w:rPr>
          <w:lang w:val="en-US"/>
        </w:rPr>
        <w:t>OG</w:t>
      </w:r>
      <w:r w:rsidRPr="00910109">
        <w:rPr>
          <w:lang w:val="en-US"/>
        </w:rPr>
        <w:t xml:space="preserve"> </w:t>
      </w:r>
      <w:r>
        <w:rPr>
          <w:lang w:val="en-US"/>
        </w:rPr>
        <w:t>admits that his alcohol consumption has increased during the last three months, but it has not reached the level of harmful use. He reports with pride that he still carries out his daily routine and time schedule. He reports having experienced one panic attack (of indistinct duration) around ten days after being discharged from his job. It has not recurred and he denies fear of future attacks.  He reports feelings of failure and negative self-evaluation related to losing his job, but denies pervasive symptoms of depression.</w:t>
      </w:r>
      <w:bookmarkStart w:id="0" w:name="_GoBack"/>
      <w:bookmarkEnd w:id="0"/>
    </w:p>
    <w:p w:rsidR="00423679" w:rsidRDefault="00423679">
      <w:pPr>
        <w:rPr>
          <w:lang w:val="en-US"/>
        </w:rPr>
      </w:pPr>
    </w:p>
    <w:p w:rsidR="00423679" w:rsidRPr="00910109" w:rsidRDefault="00423679">
      <w:pPr>
        <w:rPr>
          <w:b/>
          <w:lang w:val="en-US"/>
        </w:rPr>
      </w:pPr>
      <w:r w:rsidRPr="00910109">
        <w:rPr>
          <w:b/>
          <w:lang w:val="en-US"/>
        </w:rPr>
        <w:t>Additional background information:</w:t>
      </w:r>
    </w:p>
    <w:p w:rsidR="00423679" w:rsidRDefault="00423679">
      <w:pPr>
        <w:rPr>
          <w:lang w:val="en-US"/>
        </w:rPr>
      </w:pPr>
      <w:r>
        <w:rPr>
          <w:lang w:val="en-US"/>
        </w:rPr>
        <w:t xml:space="preserve">OG reports no previous mental problems. He claims having had a normal childhood in a relatively wealthy family and no academic problems during school or university. He describes himself as very sociable but occasionally vengeful when he feels he has been wronged.  </w:t>
      </w:r>
    </w:p>
    <w:p w:rsidR="00423679" w:rsidRPr="00A9655B" w:rsidRDefault="00423679">
      <w:pPr>
        <w:rPr>
          <w:lang w:val="en-US"/>
        </w:rPr>
      </w:pPr>
      <w:r>
        <w:rPr>
          <w:lang w:val="en-US"/>
        </w:rPr>
        <w:t xml:space="preserve">       </w:t>
      </w:r>
    </w:p>
    <w:sectPr w:rsidR="00423679" w:rsidRPr="00A9655B" w:rsidSect="00236156">
      <w:pgSz w:w="11900" w:h="16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MS ??">
    <w:altName w:val="Arial Unicode MS"/>
    <w:panose1 w:val="00000000000000000000"/>
    <w:charset w:val="80"/>
    <w:family w:val="auto"/>
    <w:notTrueType/>
    <w:pitch w:val="variable"/>
    <w:sig w:usb0="00000001" w:usb1="08070000" w:usb2="00000010" w:usb3="00000000" w:csb0="00020000"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543AD"/>
    <w:rsid w:val="00022BE3"/>
    <w:rsid w:val="00043274"/>
    <w:rsid w:val="000543AD"/>
    <w:rsid w:val="00090B0F"/>
    <w:rsid w:val="000925D9"/>
    <w:rsid w:val="000A2F29"/>
    <w:rsid w:val="000A7A12"/>
    <w:rsid w:val="000C29E6"/>
    <w:rsid w:val="001465F1"/>
    <w:rsid w:val="001B0824"/>
    <w:rsid w:val="001B6B47"/>
    <w:rsid w:val="00236156"/>
    <w:rsid w:val="00241D41"/>
    <w:rsid w:val="00254486"/>
    <w:rsid w:val="002A6928"/>
    <w:rsid w:val="00327A78"/>
    <w:rsid w:val="00423679"/>
    <w:rsid w:val="0044386D"/>
    <w:rsid w:val="00485B57"/>
    <w:rsid w:val="004863FE"/>
    <w:rsid w:val="004D342E"/>
    <w:rsid w:val="004E5CED"/>
    <w:rsid w:val="0055379D"/>
    <w:rsid w:val="005613A1"/>
    <w:rsid w:val="005D2AEA"/>
    <w:rsid w:val="005F3568"/>
    <w:rsid w:val="00854FAF"/>
    <w:rsid w:val="00910109"/>
    <w:rsid w:val="00A80B3B"/>
    <w:rsid w:val="00A9655B"/>
    <w:rsid w:val="00B36227"/>
    <w:rsid w:val="00B40606"/>
    <w:rsid w:val="00BC6573"/>
    <w:rsid w:val="00C451EE"/>
    <w:rsid w:val="00C93666"/>
    <w:rsid w:val="00C957B1"/>
    <w:rsid w:val="00D96BFA"/>
    <w:rsid w:val="00E10B60"/>
    <w:rsid w:val="00EC2A8C"/>
    <w:rsid w:val="00F17B96"/>
    <w:rsid w:val="00F26CF1"/>
    <w:rsid w:val="00FA2581"/>
    <w:rsid w:val="00FF099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63FE"/>
    <w:rPr>
      <w:sz w:val="24"/>
      <w:szCs w:val="24"/>
      <w:lang w:val="de-DE" w:eastAsia="de-DE"/>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B40606"/>
    <w:rPr>
      <w:sz w:val="24"/>
      <w:szCs w:val="24"/>
      <w:lang w:val="de-DE" w:eastAsia="de-DE"/>
    </w:rPr>
  </w:style>
  <w:style w:type="paragraph" w:styleId="BalloonText">
    <w:name w:val="Balloon Text"/>
    <w:basedOn w:val="Normal"/>
    <w:link w:val="BalloonTextChar"/>
    <w:uiPriority w:val="99"/>
    <w:semiHidden/>
    <w:rsid w:val="00B4060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060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1</Pages>
  <Words>374</Words>
  <Characters>2132</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Vignette 6</dc:title>
  <dc:subject/>
  <dc:creator>Andreas Maercker</dc:creator>
  <cp:keywords/>
  <dc:description/>
  <cp:lastModifiedBy>Jared W Keeley</cp:lastModifiedBy>
  <cp:revision>2</cp:revision>
  <dcterms:created xsi:type="dcterms:W3CDTF">2013-02-15T22:47:00Z</dcterms:created>
  <dcterms:modified xsi:type="dcterms:W3CDTF">2013-02-15T22:47:00Z</dcterms:modified>
</cp:coreProperties>
</file>