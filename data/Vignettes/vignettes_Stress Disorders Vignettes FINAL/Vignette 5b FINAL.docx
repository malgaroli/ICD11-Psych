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0F42" w:rsidRPr="001B1579" w:rsidRDefault="00080F42">
      <w:pPr>
        <w:rPr>
          <w:b/>
          <w:lang w:val="en-US"/>
        </w:rPr>
      </w:pPr>
      <w:r w:rsidRPr="001B1579">
        <w:rPr>
          <w:b/>
          <w:lang w:val="en-US"/>
        </w:rPr>
        <w:t>Vignette 5b</w:t>
      </w:r>
    </w:p>
    <w:p w:rsidR="00080F42" w:rsidRPr="001B1579" w:rsidRDefault="00080F42">
      <w:pPr>
        <w:rPr>
          <w:lang w:val="en-US"/>
        </w:rPr>
      </w:pPr>
    </w:p>
    <w:p w:rsidR="00080F42" w:rsidRPr="001B1579" w:rsidRDefault="00080F42" w:rsidP="00E6380F">
      <w:pPr>
        <w:jc w:val="center"/>
        <w:rPr>
          <w:b/>
          <w:lang w:val="en-US"/>
        </w:rPr>
      </w:pPr>
      <w:r w:rsidRPr="001B1579">
        <w:rPr>
          <w:b/>
          <w:lang w:val="en-US"/>
        </w:rPr>
        <w:t>Mrs. AH</w:t>
      </w:r>
    </w:p>
    <w:p w:rsidR="00080F42" w:rsidRPr="001B1579" w:rsidRDefault="00080F42">
      <w:pPr>
        <w:rPr>
          <w:lang w:val="en-US"/>
        </w:rPr>
      </w:pPr>
    </w:p>
    <w:p w:rsidR="00080F42" w:rsidRPr="001B1579" w:rsidRDefault="00080F42">
      <w:pPr>
        <w:rPr>
          <w:b/>
          <w:lang w:val="en-US"/>
        </w:rPr>
      </w:pPr>
      <w:r w:rsidRPr="001B1579">
        <w:rPr>
          <w:b/>
          <w:lang w:val="en-US"/>
        </w:rPr>
        <w:t>Referral:</w:t>
      </w:r>
    </w:p>
    <w:p w:rsidR="00080F42" w:rsidRPr="001B1579" w:rsidRDefault="00080F42">
      <w:pPr>
        <w:rPr>
          <w:lang w:val="en-US"/>
        </w:rPr>
      </w:pPr>
      <w:r w:rsidRPr="001B1579">
        <w:rPr>
          <w:lang w:val="en-US"/>
        </w:rPr>
        <w:t>AH, a 45-year-old woman, was referred after meeting the school psychologist of her eight year old son one week ago. She describes herself as having suffered from a “nervous breakdown” after her husband was severely injured in an automobile accident three m</w:t>
      </w:r>
      <w:bookmarkStart w:id="0" w:name="_GoBack"/>
      <w:r w:rsidRPr="001B1579">
        <w:rPr>
          <w:lang w:val="en-US"/>
        </w:rPr>
        <w:t xml:space="preserve">onths ago. She was riding with him when they were </w:t>
      </w:r>
      <w:r>
        <w:rPr>
          <w:lang w:val="en-US"/>
        </w:rPr>
        <w:t>hit</w:t>
      </w:r>
      <w:r w:rsidRPr="001B1579">
        <w:rPr>
          <w:lang w:val="en-US"/>
        </w:rPr>
        <w:t xml:space="preserve"> by a much larger vehicle. </w:t>
      </w:r>
      <w:r>
        <w:rPr>
          <w:lang w:val="en-US"/>
        </w:rPr>
        <w:t>The husband’s</w:t>
      </w:r>
      <w:r w:rsidRPr="001B1579">
        <w:rPr>
          <w:lang w:val="en-US"/>
        </w:rPr>
        <w:t xml:space="preserve"> </w:t>
      </w:r>
      <w:bookmarkEnd w:id="0"/>
      <w:r w:rsidRPr="001B1579">
        <w:rPr>
          <w:lang w:val="en-US"/>
        </w:rPr>
        <w:t xml:space="preserve">left arm and leg were crushed, and he is currently undergoing reconstructive surgeries. </w:t>
      </w:r>
      <w:r>
        <w:rPr>
          <w:lang w:val="en-US"/>
        </w:rPr>
        <w:t>AH</w:t>
      </w:r>
      <w:r w:rsidRPr="001B1579">
        <w:rPr>
          <w:lang w:val="en-US"/>
        </w:rPr>
        <w:t xml:space="preserve"> witnessed the event but was otherwise unharmed. Since the accident</w:t>
      </w:r>
      <w:r>
        <w:rPr>
          <w:lang w:val="en-US"/>
        </w:rPr>
        <w:t>,</w:t>
      </w:r>
      <w:r w:rsidRPr="001B1579">
        <w:rPr>
          <w:lang w:val="en-US"/>
        </w:rPr>
        <w:t xml:space="preserve"> she is only able to complete household necessities with strenuous effort but often is not able to manage it at all.</w:t>
      </w:r>
    </w:p>
    <w:p w:rsidR="00080F42" w:rsidRPr="001B1579" w:rsidRDefault="00080F42">
      <w:pPr>
        <w:rPr>
          <w:lang w:val="en-US"/>
        </w:rPr>
      </w:pPr>
    </w:p>
    <w:p w:rsidR="00080F42" w:rsidRPr="001B1579" w:rsidRDefault="00080F42">
      <w:pPr>
        <w:rPr>
          <w:b/>
          <w:lang w:val="en-US"/>
        </w:rPr>
      </w:pPr>
      <w:r w:rsidRPr="001B1579">
        <w:rPr>
          <w:b/>
          <w:lang w:val="en-US"/>
        </w:rPr>
        <w:t>Presenting symptoms:</w:t>
      </w:r>
    </w:p>
    <w:p w:rsidR="00080F42" w:rsidRPr="001B1579" w:rsidRDefault="00080F42">
      <w:pPr>
        <w:rPr>
          <w:lang w:val="en-US"/>
        </w:rPr>
      </w:pPr>
      <w:r w:rsidRPr="001B1579">
        <w:rPr>
          <w:lang w:val="en-US"/>
        </w:rPr>
        <w:t xml:space="preserve">She reports that she is constantly thinking about the accident and her husband’s injuries. Her thoughts on these issues “circle constantly” in her mind. She often cries and is not able to stop. Being with her son does not keep her from despair. Her sleep is totally disturbed and she can get no rest. Her husband’s incapacitation left the family with serious financial problems. Currently she stated that she is unable to pursue any opportunities for employment because she is </w:t>
      </w:r>
      <w:r>
        <w:rPr>
          <w:lang w:val="en-US"/>
        </w:rPr>
        <w:t>‘</w:t>
      </w:r>
      <w:r w:rsidRPr="001B1579">
        <w:rPr>
          <w:lang w:val="en-US"/>
        </w:rPr>
        <w:t>too distracted</w:t>
      </w:r>
      <w:r>
        <w:rPr>
          <w:lang w:val="en-US"/>
        </w:rPr>
        <w:t>’</w:t>
      </w:r>
      <w:r w:rsidRPr="001B1579">
        <w:rPr>
          <w:lang w:val="en-US"/>
        </w:rPr>
        <w:t xml:space="preserve">. She noted that she has had extreme difficulty completing any household chores. Her son was caught stealing the lunches of other children because she had forgotten to prepare one for him.  </w:t>
      </w:r>
    </w:p>
    <w:p w:rsidR="00080F42" w:rsidRPr="001B1579" w:rsidRDefault="00080F42">
      <w:pPr>
        <w:rPr>
          <w:lang w:val="en-US"/>
        </w:rPr>
      </w:pPr>
    </w:p>
    <w:p w:rsidR="00080F42" w:rsidRPr="001B1579" w:rsidRDefault="00080F42">
      <w:pPr>
        <w:rPr>
          <w:lang w:val="en-US"/>
        </w:rPr>
      </w:pPr>
      <w:r w:rsidRPr="001B1579">
        <w:rPr>
          <w:lang w:val="en-US"/>
        </w:rPr>
        <w:t xml:space="preserve">She denies self-blame, self-degrading thoughts, suicidal tendencies or appetite problems. </w:t>
      </w:r>
    </w:p>
    <w:p w:rsidR="00080F42" w:rsidRPr="001B1579" w:rsidRDefault="00080F42">
      <w:pPr>
        <w:rPr>
          <w:lang w:val="en-US"/>
        </w:rPr>
      </w:pPr>
    </w:p>
    <w:p w:rsidR="00080F42" w:rsidRPr="001B1579" w:rsidRDefault="00080F42">
      <w:pPr>
        <w:rPr>
          <w:b/>
          <w:lang w:val="en-US"/>
        </w:rPr>
      </w:pPr>
      <w:r w:rsidRPr="001B1579">
        <w:rPr>
          <w:b/>
          <w:lang w:val="en-US"/>
        </w:rPr>
        <w:t>Additional background information:</w:t>
      </w:r>
    </w:p>
    <w:p w:rsidR="00080F42" w:rsidRPr="001B1579" w:rsidRDefault="00080F42">
      <w:pPr>
        <w:rPr>
          <w:lang w:val="en-US"/>
        </w:rPr>
      </w:pPr>
      <w:r w:rsidRPr="001B1579">
        <w:rPr>
          <w:lang w:val="en-US"/>
        </w:rPr>
        <w:t xml:space="preserve">AH reports no previous mental problems. She claims having had a very good childhood in a relatively wealthy family with normal academic opportunities. After the initial interview, she returned for a single follow-up session two weeks later. She noted that her concentration had improved and she was starting to feel “back to normal.”        </w:t>
      </w:r>
    </w:p>
    <w:sectPr w:rsidR="00080F42" w:rsidRPr="001B1579" w:rsidSect="00236156">
      <w:pgSz w:w="11900" w:h="16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MS Mincho">
    <w:altName w:val="?l?r ??fc"/>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3"/>
  <w:defaultTabStop w:val="708"/>
  <w:hyphenationZone w:val="425"/>
  <w:characterSpacingControl w:val="doNotCompress"/>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543AD"/>
    <w:rsid w:val="000543AD"/>
    <w:rsid w:val="00080F42"/>
    <w:rsid w:val="000C29E6"/>
    <w:rsid w:val="001465F1"/>
    <w:rsid w:val="0018095D"/>
    <w:rsid w:val="001B1579"/>
    <w:rsid w:val="00236156"/>
    <w:rsid w:val="0025376C"/>
    <w:rsid w:val="002E4EAC"/>
    <w:rsid w:val="002F2FAD"/>
    <w:rsid w:val="003174F7"/>
    <w:rsid w:val="003A16E2"/>
    <w:rsid w:val="004D342E"/>
    <w:rsid w:val="004E5CED"/>
    <w:rsid w:val="006320DF"/>
    <w:rsid w:val="0065595E"/>
    <w:rsid w:val="00744B23"/>
    <w:rsid w:val="008160C7"/>
    <w:rsid w:val="008E4FE1"/>
    <w:rsid w:val="00A80B3B"/>
    <w:rsid w:val="00A9655B"/>
    <w:rsid w:val="00B509AC"/>
    <w:rsid w:val="00C76E1F"/>
    <w:rsid w:val="00CC0702"/>
    <w:rsid w:val="00D96BFA"/>
    <w:rsid w:val="00E10B60"/>
    <w:rsid w:val="00E30831"/>
    <w:rsid w:val="00E6380F"/>
    <w:rsid w:val="00E74A03"/>
    <w:rsid w:val="00E92B29"/>
    <w:rsid w:val="00EC2A8C"/>
    <w:rsid w:val="00F578EF"/>
    <w:rsid w:val="00FD536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EAC"/>
    <w:rPr>
      <w:sz w:val="24"/>
      <w:szCs w:val="24"/>
      <w:lang w:val="de-DE" w:eastAsia="de-DE"/>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65595E"/>
    <w:rPr>
      <w:sz w:val="24"/>
      <w:szCs w:val="24"/>
      <w:lang w:val="de-DE" w:eastAsia="de-DE"/>
    </w:rPr>
  </w:style>
  <w:style w:type="paragraph" w:styleId="BalloonText">
    <w:name w:val="Balloon Text"/>
    <w:basedOn w:val="Normal"/>
    <w:link w:val="BalloonTextChar"/>
    <w:uiPriority w:val="99"/>
    <w:semiHidden/>
    <w:rsid w:val="0065595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559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Pages>
  <Words>273</Words>
  <Characters>1560</Characters>
  <Application>Microsoft Office Outlook</Application>
  <DocSecurity>0</DocSecurity>
  <Lines>0</Lines>
  <Paragraphs>0</Paragraphs>
  <ScaleCrop>false</ScaleCrop>
  <Company>Hewlett-Packard Company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Vignette 5b</dc:title>
  <dc:subject/>
  <dc:creator>Andreas Maercker</dc:creator>
  <cp:keywords/>
  <dc:description/>
  <cp:lastModifiedBy>Jared W Keeley</cp:lastModifiedBy>
  <cp:revision>2</cp:revision>
  <dcterms:created xsi:type="dcterms:W3CDTF">2013-02-18T17:10:00Z</dcterms:created>
  <dcterms:modified xsi:type="dcterms:W3CDTF">2013-02-18T17:10:00Z</dcterms:modified>
</cp:coreProperties>
</file>