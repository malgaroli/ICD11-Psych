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A56FA" w:rsidRDefault="003A56FA" w:rsidP="00C070C7">
      <w:pPr>
        <w:spacing w:line="360" w:lineRule="auto"/>
        <w:rPr>
          <w:b/>
          <w:lang w:val="en-US"/>
        </w:rPr>
      </w:pPr>
      <w:r>
        <w:rPr>
          <w:b/>
          <w:lang w:val="en-US"/>
        </w:rPr>
        <w:t>Vignette 2b</w:t>
      </w:r>
    </w:p>
    <w:p w:rsidR="003A56FA" w:rsidRDefault="003A56FA" w:rsidP="00C070C7">
      <w:pPr>
        <w:spacing w:line="360" w:lineRule="auto"/>
        <w:jc w:val="center"/>
        <w:rPr>
          <w:b/>
          <w:lang w:val="en-US"/>
        </w:rPr>
      </w:pPr>
    </w:p>
    <w:p w:rsidR="003A56FA" w:rsidRPr="001327FB" w:rsidRDefault="003A56FA" w:rsidP="00C070C7">
      <w:pPr>
        <w:spacing w:line="360" w:lineRule="auto"/>
        <w:jc w:val="center"/>
        <w:rPr>
          <w:b/>
          <w:lang w:val="en-US"/>
        </w:rPr>
      </w:pPr>
      <w:r w:rsidRPr="001327FB">
        <w:rPr>
          <w:b/>
          <w:lang w:val="en-US"/>
        </w:rPr>
        <w:t>FK</w:t>
      </w:r>
    </w:p>
    <w:p w:rsidR="003A56FA" w:rsidRPr="001327FB" w:rsidRDefault="003A56FA" w:rsidP="00C070C7">
      <w:pPr>
        <w:spacing w:line="360" w:lineRule="auto"/>
        <w:rPr>
          <w:b/>
          <w:lang w:val="en-US"/>
        </w:rPr>
      </w:pPr>
    </w:p>
    <w:p w:rsidR="003A56FA" w:rsidRPr="001327FB" w:rsidRDefault="003A56FA" w:rsidP="00C070C7">
      <w:pPr>
        <w:rPr>
          <w:b/>
          <w:lang w:val="en-US"/>
        </w:rPr>
      </w:pPr>
      <w:r w:rsidRPr="001327FB">
        <w:rPr>
          <w:b/>
          <w:lang w:val="en-US"/>
        </w:rPr>
        <w:t>Referral:</w:t>
      </w:r>
    </w:p>
    <w:p w:rsidR="003A56FA" w:rsidRPr="001327FB" w:rsidRDefault="003A56FA" w:rsidP="00C070C7">
      <w:pPr>
        <w:rPr>
          <w:b/>
          <w:lang w:val="en-US"/>
        </w:rPr>
      </w:pPr>
      <w:r w:rsidRPr="001327FB">
        <w:rPr>
          <w:lang w:val="en-US"/>
        </w:rPr>
        <w:t>FK is a 19-year-old college student. He currently lives in a college dorm</w:t>
      </w:r>
      <w:r>
        <w:rPr>
          <w:lang w:val="en-US"/>
        </w:rPr>
        <w:t>i</w:t>
      </w:r>
      <w:r w:rsidRPr="001327FB">
        <w:rPr>
          <w:lang w:val="en-US"/>
        </w:rPr>
        <w:t xml:space="preserve">tory with two roommates. FK </w:t>
      </w:r>
      <w:r>
        <w:rPr>
          <w:lang w:val="en-US"/>
        </w:rPr>
        <w:t xml:space="preserve">has a history of severe physical abuse by </w:t>
      </w:r>
      <w:r w:rsidRPr="001327FB">
        <w:rPr>
          <w:lang w:val="en-US"/>
        </w:rPr>
        <w:t>his stepfather</w:t>
      </w:r>
      <w:r>
        <w:rPr>
          <w:lang w:val="en-US"/>
        </w:rPr>
        <w:t>, beginning when</w:t>
      </w:r>
      <w:r w:rsidRPr="001327FB">
        <w:rPr>
          <w:lang w:val="en-US"/>
        </w:rPr>
        <w:t xml:space="preserve"> he was 12</w:t>
      </w:r>
      <w:r>
        <w:rPr>
          <w:lang w:val="en-US"/>
        </w:rPr>
        <w:t xml:space="preserve"> years old</w:t>
      </w:r>
      <w:r w:rsidRPr="001327FB">
        <w:rPr>
          <w:lang w:val="en-US"/>
        </w:rPr>
        <w:t xml:space="preserve">. He has been hospitalized twice due to </w:t>
      </w:r>
      <w:r>
        <w:rPr>
          <w:lang w:val="en-US"/>
        </w:rPr>
        <w:t>physical injuries from these beatings</w:t>
      </w:r>
      <w:r w:rsidRPr="001327FB">
        <w:rPr>
          <w:lang w:val="en-US"/>
        </w:rPr>
        <w:t>. At age 13, the stepfather broke FK’s arm when he tried to stop his mother from being beaten. Two years ago</w:t>
      </w:r>
      <w:r>
        <w:rPr>
          <w:lang w:val="en-US"/>
        </w:rPr>
        <w:t>,</w:t>
      </w:r>
      <w:r w:rsidRPr="001327FB">
        <w:rPr>
          <w:lang w:val="en-US"/>
        </w:rPr>
        <w:t xml:space="preserve"> the police arrested </w:t>
      </w:r>
      <w:r>
        <w:rPr>
          <w:lang w:val="en-US"/>
        </w:rPr>
        <w:t>FK’s</w:t>
      </w:r>
      <w:r w:rsidRPr="001327FB">
        <w:rPr>
          <w:lang w:val="en-US"/>
        </w:rPr>
        <w:t xml:space="preserve"> stepfather after his mother was brought to a hospital</w:t>
      </w:r>
      <w:r>
        <w:rPr>
          <w:lang w:val="en-US"/>
        </w:rPr>
        <w:t xml:space="preserve"> with life-threatening injuries.  The stepfather </w:t>
      </w:r>
      <w:r w:rsidRPr="001327FB">
        <w:rPr>
          <w:lang w:val="en-US"/>
        </w:rPr>
        <w:t xml:space="preserve">has been in jail ever since. </w:t>
      </w:r>
      <w:r>
        <w:rPr>
          <w:lang w:val="en-US"/>
        </w:rPr>
        <w:t>FK’s</w:t>
      </w:r>
      <w:r w:rsidRPr="001327FB">
        <w:rPr>
          <w:lang w:val="en-US"/>
        </w:rPr>
        <w:t xml:space="preserve"> current roommates have noticed some peculiar behaviors and referred FK to the school’s counselor. </w:t>
      </w:r>
    </w:p>
    <w:p w:rsidR="003A56FA" w:rsidRPr="001327FB" w:rsidRDefault="003A56FA" w:rsidP="00C070C7">
      <w:pPr>
        <w:rPr>
          <w:b/>
          <w:lang w:val="en-US"/>
        </w:rPr>
      </w:pPr>
    </w:p>
    <w:p w:rsidR="003A56FA" w:rsidRPr="001327FB" w:rsidRDefault="003A56FA" w:rsidP="00C070C7">
      <w:pPr>
        <w:rPr>
          <w:b/>
          <w:lang w:val="en-US"/>
        </w:rPr>
      </w:pPr>
      <w:r w:rsidRPr="001327FB">
        <w:rPr>
          <w:b/>
          <w:lang w:val="en-US"/>
        </w:rPr>
        <w:t>Presenting symptoms:</w:t>
      </w:r>
    </w:p>
    <w:p w:rsidR="003A56FA" w:rsidRPr="001327FB" w:rsidRDefault="003A56FA" w:rsidP="00C070C7">
      <w:pPr>
        <w:rPr>
          <w:lang w:val="en-US"/>
        </w:rPr>
      </w:pPr>
      <w:r w:rsidRPr="001327FB">
        <w:rPr>
          <w:lang w:val="en-US"/>
        </w:rPr>
        <w:t xml:space="preserve">During the talk with the counselor, FK was initially evasive about the nature of the visit. When the counselor replied that his roommates had mentioned that he had been beaten, FK started crying and </w:t>
      </w:r>
      <w:r>
        <w:rPr>
          <w:lang w:val="en-US"/>
        </w:rPr>
        <w:t>admitted</w:t>
      </w:r>
      <w:r w:rsidRPr="001327FB">
        <w:rPr>
          <w:lang w:val="en-US"/>
        </w:rPr>
        <w:t xml:space="preserve"> that he and his mother had often been beaten by his stepfather. FK said he did not want to talk about the past and started walking out of the room. He was asked to stay and talk about his problems in school. FK reported that it was difficult for him to concentrate during </w:t>
      </w:r>
      <w:r>
        <w:rPr>
          <w:lang w:val="en-US"/>
        </w:rPr>
        <w:t>classes</w:t>
      </w:r>
      <w:r w:rsidRPr="001327FB">
        <w:rPr>
          <w:lang w:val="en-US"/>
        </w:rPr>
        <w:t xml:space="preserve"> due to recurrent images of his stepfather flashing before his eyes. At school, he is often jumpy and irritable. During the night, he often has dreams in which he is defending himself from his stepfather. In the morning he waits until his roommates have left before emerging from his room. In the evening, FK is extremely alert and often frightened that his roommates </w:t>
      </w:r>
      <w:r>
        <w:rPr>
          <w:lang w:val="en-US"/>
        </w:rPr>
        <w:t>might be</w:t>
      </w:r>
      <w:r w:rsidRPr="001327FB">
        <w:rPr>
          <w:lang w:val="en-US"/>
        </w:rPr>
        <w:t xml:space="preserve"> drunk. He retreats to his room</w:t>
      </w:r>
      <w:r>
        <w:rPr>
          <w:lang w:val="en-US"/>
        </w:rPr>
        <w:t xml:space="preserve"> and locks the door</w:t>
      </w:r>
      <w:r w:rsidRPr="001327FB">
        <w:rPr>
          <w:lang w:val="en-US"/>
        </w:rPr>
        <w:t>. He rarely goes to visit his mother despite living only a few blocks away; he says that seeing the apartment upsets him too much. He is often confronted in his mind with images of fights between him and his stepfather</w:t>
      </w:r>
      <w:r>
        <w:rPr>
          <w:lang w:val="en-US"/>
        </w:rPr>
        <w:t xml:space="preserve"> or between his mother and his stepfather</w:t>
      </w:r>
      <w:r w:rsidRPr="001327FB">
        <w:rPr>
          <w:lang w:val="en-US"/>
        </w:rPr>
        <w:t>. He tries to distract himself by watching television and playing games on his computer. At the end of this academic year, he wants to leave school but he has no idea about what to do then. FK does not sleep well and his school grades are very poor. FK stated that he started experiencing these symptoms not long after his stepfather began beating him, and they have persisted past when his stepfather left the house. During the last two years, he has had a difficult time completing daily tasks because of his symptoms. He still has a few close relationships with classmates who know about his family situation. He had no difficulty expressing anger towards his stepfather, whom he blames for his current difficulties.</w:t>
      </w:r>
      <w:r>
        <w:rPr>
          <w:lang w:val="en-US"/>
        </w:rPr>
        <w:t xml:space="preserve"> He says that he feels he is a good person who has experienced very difficult circumstances, though no worse than many other people. He believes he will be able to overcome his background and have a successful professional and family life.</w:t>
      </w:r>
    </w:p>
    <w:p w:rsidR="003A56FA" w:rsidRPr="001327FB" w:rsidRDefault="003A56FA" w:rsidP="00C070C7">
      <w:pPr>
        <w:rPr>
          <w:lang w:val="en-US"/>
        </w:rPr>
      </w:pPr>
    </w:p>
    <w:p w:rsidR="003A56FA" w:rsidRPr="001327FB" w:rsidRDefault="003A56FA" w:rsidP="00C070C7">
      <w:pPr>
        <w:rPr>
          <w:b/>
          <w:lang w:val="en-US"/>
        </w:rPr>
      </w:pPr>
      <w:r w:rsidRPr="001327FB">
        <w:rPr>
          <w:b/>
          <w:lang w:val="en-US"/>
        </w:rPr>
        <w:t>Additional background information:</w:t>
      </w:r>
    </w:p>
    <w:p w:rsidR="003A56FA" w:rsidRPr="001327FB" w:rsidRDefault="003A56FA" w:rsidP="00C070C7">
      <w:pPr>
        <w:rPr>
          <w:lang w:val="en-US"/>
        </w:rPr>
      </w:pPr>
      <w:r w:rsidRPr="001327FB">
        <w:rPr>
          <w:lang w:val="en-US"/>
        </w:rPr>
        <w:t>FK lost his father in a car accident at age 9. When he was 11, his mother decided to marry a former friend of his father.</w:t>
      </w:r>
    </w:p>
    <w:sectPr w:rsidR="003A56FA" w:rsidRPr="001327FB" w:rsidSect="009C0B9A">
      <w:pgSz w:w="11906" w:h="16838"/>
      <w:pgMar w:top="1417" w:right="1417" w:bottom="1134"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 w:name="MS ??">
    <w:panose1 w:val="00000000000000000000"/>
    <w:charset w:val="80"/>
    <w:family w:val="auto"/>
    <w:notTrueType/>
    <w:pitch w:val="variable"/>
    <w:sig w:usb0="00000001" w:usb1="08070000" w:usb2="00000010" w:usb3="00000000" w:csb0="00020000" w:csb1="00000000"/>
  </w:font>
  <w:font w:name="Tahoma">
    <w:panose1 w:val="020B0604030504040204"/>
    <w:charset w:val="00"/>
    <w:family w:val="swiss"/>
    <w:pitch w:val="variable"/>
    <w:sig w:usb0="61002A87" w:usb1="80000000" w:usb2="00000008" w:usb3="00000000" w:csb0="0001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val="bestFit" w:percent="113"/>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C070C7"/>
    <w:rsid w:val="00062E48"/>
    <w:rsid w:val="000C46D7"/>
    <w:rsid w:val="00120A11"/>
    <w:rsid w:val="001327FB"/>
    <w:rsid w:val="002A4104"/>
    <w:rsid w:val="002D4588"/>
    <w:rsid w:val="00347963"/>
    <w:rsid w:val="00360F78"/>
    <w:rsid w:val="003629D0"/>
    <w:rsid w:val="003A56FA"/>
    <w:rsid w:val="004B4B74"/>
    <w:rsid w:val="004F275C"/>
    <w:rsid w:val="00564EA7"/>
    <w:rsid w:val="00580B3C"/>
    <w:rsid w:val="0074362C"/>
    <w:rsid w:val="007F634F"/>
    <w:rsid w:val="008A4E42"/>
    <w:rsid w:val="00925B8B"/>
    <w:rsid w:val="00927B9F"/>
    <w:rsid w:val="009432F2"/>
    <w:rsid w:val="00955CF6"/>
    <w:rsid w:val="009C0B9A"/>
    <w:rsid w:val="00AC3634"/>
    <w:rsid w:val="00BB106E"/>
    <w:rsid w:val="00BC586F"/>
    <w:rsid w:val="00C070C7"/>
    <w:rsid w:val="00C230F6"/>
    <w:rsid w:val="00C61B9A"/>
    <w:rsid w:val="00C707D5"/>
    <w:rsid w:val="00F5478C"/>
    <w:rsid w:val="00F7306D"/>
    <w:rsid w:val="00F7495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sz w:val="22"/>
        <w:szCs w:val="22"/>
        <w:lang w:val="en-US" w:eastAsia="en-US"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Table Grid" w:locked="1"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70C7"/>
    <w:rPr>
      <w:rFonts w:ascii="Arial" w:hAnsi="Arial"/>
      <w:lang w:val="en-GB"/>
    </w:rPr>
  </w:style>
  <w:style w:type="character" w:default="1" w:styleId="DefaultParagraphFont">
    <w:name w:val="Default Paragraph Font"/>
    <w:uiPriority w:val="99"/>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rsid w:val="00C070C7"/>
    <w:rPr>
      <w:rFonts w:cs="Times New Roman"/>
      <w:sz w:val="16"/>
      <w:szCs w:val="16"/>
    </w:rPr>
  </w:style>
  <w:style w:type="paragraph" w:styleId="CommentText">
    <w:name w:val="annotation text"/>
    <w:basedOn w:val="Normal"/>
    <w:link w:val="CommentTextChar"/>
    <w:uiPriority w:val="99"/>
    <w:semiHidden/>
    <w:rsid w:val="00C070C7"/>
    <w:pPr>
      <w:spacing w:after="200" w:line="276" w:lineRule="auto"/>
    </w:pPr>
    <w:rPr>
      <w:rFonts w:ascii="Cambria" w:eastAsia="MS ??" w:hAnsi="Cambria"/>
      <w:sz w:val="20"/>
      <w:szCs w:val="20"/>
      <w:lang w:val="en-US"/>
    </w:rPr>
  </w:style>
  <w:style w:type="character" w:customStyle="1" w:styleId="CommentTextChar">
    <w:name w:val="Comment Text Char"/>
    <w:basedOn w:val="DefaultParagraphFont"/>
    <w:link w:val="CommentText"/>
    <w:uiPriority w:val="99"/>
    <w:semiHidden/>
    <w:locked/>
    <w:rsid w:val="00C070C7"/>
    <w:rPr>
      <w:rFonts w:ascii="Cambria" w:eastAsia="MS ??" w:hAnsi="Cambria" w:cs="Times New Roman"/>
      <w:sz w:val="20"/>
      <w:szCs w:val="20"/>
    </w:rPr>
  </w:style>
  <w:style w:type="paragraph" w:styleId="BalloonText">
    <w:name w:val="Balloon Text"/>
    <w:basedOn w:val="Normal"/>
    <w:link w:val="BalloonTextChar"/>
    <w:uiPriority w:val="99"/>
    <w:semiHidden/>
    <w:rsid w:val="00C070C7"/>
    <w:rPr>
      <w:rFonts w:ascii="Tahoma" w:hAnsi="Tahoma" w:cs="Tahoma"/>
      <w:sz w:val="16"/>
      <w:szCs w:val="16"/>
    </w:rPr>
  </w:style>
  <w:style w:type="character" w:customStyle="1" w:styleId="BalloonTextChar">
    <w:name w:val="Balloon Text Char"/>
    <w:basedOn w:val="DefaultParagraphFont"/>
    <w:link w:val="BalloonText"/>
    <w:uiPriority w:val="99"/>
    <w:semiHidden/>
    <w:locked/>
    <w:rsid w:val="00C070C7"/>
    <w:rPr>
      <w:rFonts w:ascii="Tahoma" w:hAnsi="Tahoma" w:cs="Tahoma"/>
      <w:sz w:val="16"/>
      <w:szCs w:val="16"/>
      <w:lang w:val="en-GB"/>
    </w:rPr>
  </w:style>
  <w:style w:type="paragraph" w:styleId="CommentSubject">
    <w:name w:val="annotation subject"/>
    <w:basedOn w:val="CommentText"/>
    <w:next w:val="CommentText"/>
    <w:link w:val="CommentSubjectChar"/>
    <w:uiPriority w:val="99"/>
    <w:semiHidden/>
    <w:rsid w:val="00F5478C"/>
    <w:pPr>
      <w:spacing w:after="0" w:line="240" w:lineRule="auto"/>
    </w:pPr>
    <w:rPr>
      <w:rFonts w:ascii="Arial" w:eastAsia="Calibri" w:hAnsi="Arial"/>
      <w:b/>
      <w:bCs/>
      <w:lang w:val="en-GB"/>
    </w:rPr>
  </w:style>
  <w:style w:type="character" w:customStyle="1" w:styleId="CommentSubjectChar">
    <w:name w:val="Comment Subject Char"/>
    <w:basedOn w:val="CommentTextChar"/>
    <w:link w:val="CommentSubject"/>
    <w:uiPriority w:val="99"/>
    <w:semiHidden/>
    <w:locked/>
    <w:rsid w:val="00F5478C"/>
    <w:rPr>
      <w:rFonts w:ascii="Arial" w:hAnsi="Arial"/>
      <w:b/>
      <w:bCs/>
      <w:lang w:val="en-GB"/>
    </w:r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Normal_Wordconv</Template>
  <TotalTime>4</TotalTime>
  <Pages>1</Pages>
  <Words>444</Words>
  <Characters>2535</Characters>
  <Application>Microsoft Office Outlook</Application>
  <DocSecurity>0</DocSecurity>
  <Lines>0</Lines>
  <Paragraphs>0</Paragraphs>
  <ScaleCrop>false</ScaleCrop>
  <Company>Hewlett-Packard Company</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Vignette 2b</dc:title>
  <dc:subject/>
  <dc:creator>Jared</dc:creator>
  <cp:keywords/>
  <dc:description/>
  <cp:lastModifiedBy>Jared W Keeley</cp:lastModifiedBy>
  <cp:revision>2</cp:revision>
  <dcterms:created xsi:type="dcterms:W3CDTF">2013-02-18T17:04:00Z</dcterms:created>
  <dcterms:modified xsi:type="dcterms:W3CDTF">2013-02-18T17:04:00Z</dcterms:modified>
</cp:coreProperties>
</file>